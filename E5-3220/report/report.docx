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593456338" w:edGrp="everyone"/>
      <w:r w:rsidR="00F8493E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CB71E9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CB71E9">
        <w:rPr>
          <w:rFonts w:hint="eastAsia"/>
        </w:rPr>
        <w:t xml:space="preserve">CISCO IOS </w:t>
      </w:r>
      <w:r w:rsidR="00CB71E9">
        <w:rPr>
          <w:rFonts w:hint="eastAsia"/>
        </w:rPr>
        <w:t>路由器基本配置</w:t>
      </w:r>
      <w:permEnd w:id="159345633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13345729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8108AF">
        <w:rPr>
          <w:rFonts w:ascii="Times New Roman" w:hAnsi="Times New Roman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913345729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75864315" w:edGrp="everyone"/>
      <w:r w:rsidR="008108AF">
        <w:rPr>
          <w:rFonts w:ascii="Times New Roman" w:hAnsi="Times New Roman" w:hint="eastAsia"/>
          <w:b/>
          <w:sz w:val="28"/>
          <w:szCs w:val="28"/>
          <w:u w:val="single"/>
        </w:rPr>
        <w:t>李成洋</w:t>
      </w:r>
      <w:permEnd w:id="27586431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044997835" w:edGrp="everyone"/>
      <w:r w:rsidR="008108AF">
        <w:rPr>
          <w:rFonts w:ascii="Times New Roman" w:hAnsi="Times New Roman"/>
          <w:b/>
          <w:sz w:val="28"/>
          <w:szCs w:val="28"/>
          <w:u w:val="single"/>
        </w:rPr>
        <w:t>24320182203220</w:t>
      </w:r>
      <w:permEnd w:id="104499783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2036934928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203693492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808494975" w:edGrp="everyone"/>
      <w:r w:rsidR="00CB71E9">
        <w:rPr>
          <w:rFonts w:ascii="Times New Roman" w:hAnsi="Times New Roman"/>
          <w:b/>
          <w:sz w:val="28"/>
          <w:szCs w:val="28"/>
          <w:u w:val="single"/>
        </w:rPr>
        <w:t>4</w:t>
      </w:r>
      <w:permEnd w:id="1808494975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294854754" w:edGrp="everyone"/>
      <w:r w:rsidR="00CB71E9">
        <w:rPr>
          <w:rFonts w:ascii="Times New Roman" w:hAnsi="Times New Roman"/>
          <w:b/>
          <w:sz w:val="28"/>
          <w:szCs w:val="28"/>
          <w:u w:val="single"/>
        </w:rPr>
        <w:t>8</w:t>
      </w:r>
      <w:permEnd w:id="29485475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860596062" w:edGrp="everyone"/>
      <w:r w:rsidR="007463A1">
        <w:rPr>
          <w:b/>
          <w:sz w:val="28"/>
          <w:szCs w:val="28"/>
        </w:rPr>
        <w:t>20</w:t>
      </w:r>
      <w:permEnd w:id="1860596062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303391553" w:edGrp="everyone"/>
      <w:r w:rsidR="008108AF">
        <w:rPr>
          <w:rFonts w:hint="eastAsia"/>
          <w:b/>
          <w:sz w:val="28"/>
          <w:szCs w:val="28"/>
        </w:rPr>
        <w:t xml:space="preserve"> </w:t>
      </w:r>
      <w:r w:rsidR="009E0F73">
        <w:rPr>
          <w:b/>
          <w:sz w:val="28"/>
          <w:szCs w:val="28"/>
        </w:rPr>
        <w:t>4</w:t>
      </w:r>
      <w:bookmarkStart w:id="0" w:name="_GoBack"/>
      <w:bookmarkEnd w:id="0"/>
      <w:permEnd w:id="1303391553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358243430" w:edGrp="everyone"/>
      <w:r>
        <w:rPr>
          <w:rFonts w:hint="eastAsia"/>
          <w:b/>
          <w:sz w:val="28"/>
          <w:szCs w:val="28"/>
        </w:rPr>
        <w:t xml:space="preserve"> </w:t>
      </w:r>
      <w:r w:rsidR="00CB71E9">
        <w:rPr>
          <w:b/>
          <w:sz w:val="28"/>
          <w:szCs w:val="28"/>
        </w:rPr>
        <w:t>8</w:t>
      </w:r>
      <w:permEnd w:id="1358243430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CB71E9" w:rsidRDefault="00CB71E9">
      <w:permStart w:id="1148264598" w:edGrp="everyone"/>
    </w:p>
    <w:p w:rsidR="00CB71E9" w:rsidRDefault="00CB71E9" w:rsidP="00CB71E9">
      <w:r w:rsidRPr="00CB71E9">
        <w:rPr>
          <w:rFonts w:hint="eastAsia"/>
        </w:rPr>
        <w:t>使用</w:t>
      </w:r>
      <w:r w:rsidRPr="00CB71E9">
        <w:rPr>
          <w:rFonts w:hint="eastAsia"/>
        </w:rPr>
        <w:t xml:space="preserve"> Router eSIM v1.1 </w:t>
      </w:r>
      <w:r w:rsidRPr="00CB71E9">
        <w:rPr>
          <w:rFonts w:hint="eastAsia"/>
        </w:rPr>
        <w:t>模拟器来模拟路由器的配置环境；使用</w:t>
      </w:r>
      <w:r w:rsidRPr="00CB71E9">
        <w:rPr>
          <w:rFonts w:hint="eastAsia"/>
        </w:rPr>
        <w:t xml:space="preserve"> CCNA Network Visualizer 6.0 </w:t>
      </w:r>
      <w:r w:rsidRPr="00CB71E9">
        <w:rPr>
          <w:rFonts w:hint="eastAsia"/>
        </w:rPr>
        <w:t>配置静态路由、动态路由和交换机端口的</w:t>
      </w:r>
      <w:r w:rsidRPr="00CB71E9">
        <w:rPr>
          <w:rFonts w:hint="eastAsia"/>
        </w:rPr>
        <w:t xml:space="preserve"> VLAN</w:t>
      </w:r>
      <w:r w:rsidRPr="00CB71E9">
        <w:rPr>
          <w:rFonts w:hint="eastAsia"/>
        </w:rPr>
        <w:t>（虚拟局域网）。</w:t>
      </w:r>
    </w:p>
    <w:p w:rsidR="00CB71E9" w:rsidRPr="00CB71E9" w:rsidRDefault="00CB71E9" w:rsidP="00CB71E9">
      <w:pPr>
        <w:rPr>
          <w:rFonts w:hint="eastAsia"/>
        </w:rPr>
      </w:pPr>
    </w:p>
    <w:permEnd w:id="1148264598"/>
    <w:p w:rsidR="00491B9C" w:rsidRDefault="00491B9C" w:rsidP="00491B9C">
      <w:pPr>
        <w:pStyle w:val="1"/>
        <w:spacing w:before="240" w:after="240"/>
      </w:pPr>
      <w:r>
        <w:t>实验环境</w:t>
      </w:r>
    </w:p>
    <w:p w:rsidR="00E969B5" w:rsidRDefault="00E969B5" w:rsidP="00491B9C">
      <w:pPr>
        <w:pStyle w:val="a0"/>
        <w:spacing w:before="120" w:after="120"/>
        <w:ind w:firstLine="480"/>
      </w:pPr>
      <w:permStart w:id="1450799433" w:edGrp="everyone"/>
      <w:r>
        <w:rPr>
          <w:rFonts w:hint="eastAsia"/>
        </w:rPr>
        <w:t>Windows</w:t>
      </w:r>
      <w:r>
        <w:t>10</w:t>
      </w:r>
    </w:p>
    <w:p w:rsidR="00E969B5" w:rsidRDefault="00CB71E9" w:rsidP="00491B9C">
      <w:pPr>
        <w:pStyle w:val="a0"/>
        <w:spacing w:before="120" w:after="120"/>
        <w:ind w:firstLine="480"/>
      </w:pPr>
      <w:r>
        <w:rPr>
          <w:rFonts w:hint="eastAsia"/>
        </w:rPr>
        <w:t>工具：</w:t>
      </w:r>
      <w:r>
        <w:rPr>
          <w:rFonts w:hint="eastAsia"/>
        </w:rPr>
        <w:t>R</w:t>
      </w:r>
      <w:r>
        <w:t>outer</w:t>
      </w:r>
      <w:r>
        <w:rPr>
          <w:rFonts w:hint="eastAsia"/>
        </w:rPr>
        <w:t>_</w:t>
      </w:r>
      <w:r>
        <w:t>eSIM_v11</w:t>
      </w:r>
    </w:p>
    <w:p w:rsidR="00CB71E9" w:rsidRDefault="00CB71E9" w:rsidP="00491B9C">
      <w:pPr>
        <w:pStyle w:val="a0"/>
        <w:spacing w:before="120" w:after="120"/>
        <w:ind w:firstLine="480"/>
      </w:pPr>
      <w:r w:rsidRPr="00CB71E9">
        <w:t>CCNA Network Visualizer 6.0</w:t>
      </w:r>
    </w:p>
    <w:permEnd w:id="1450799433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F853D0" w:rsidRDefault="00F853D0" w:rsidP="00892695">
      <w:pPr>
        <w:pStyle w:val="a0"/>
        <w:spacing w:before="120" w:after="120"/>
        <w:ind w:firstLine="480"/>
      </w:pPr>
      <w:permStart w:id="1329144021" w:edGrp="everyone"/>
    </w:p>
    <w:p w:rsidR="00CB71E9" w:rsidRDefault="00CB71E9" w:rsidP="00CB71E9">
      <w:pPr>
        <w:pStyle w:val="a0"/>
        <w:numPr>
          <w:ilvl w:val="0"/>
          <w:numId w:val="10"/>
        </w:numPr>
        <w:spacing w:before="120" w:after="120"/>
        <w:ind w:firstLineChars="0"/>
      </w:pPr>
      <w:r w:rsidRPr="00CB71E9">
        <w:rPr>
          <w:rFonts w:hint="eastAsia"/>
        </w:rPr>
        <w:t>使用</w:t>
      </w:r>
      <w:r w:rsidRPr="00CB71E9">
        <w:rPr>
          <w:rFonts w:hint="eastAsia"/>
        </w:rPr>
        <w:t xml:space="preserve"> Router eSIM v1.1 </w:t>
      </w:r>
      <w:r w:rsidRPr="00CB71E9">
        <w:rPr>
          <w:rFonts w:hint="eastAsia"/>
        </w:rPr>
        <w:t>模拟器来模拟路由器的配置环境</w:t>
      </w:r>
    </w:p>
    <w:p w:rsidR="00CB71E9" w:rsidRDefault="00CB71E9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首先查看相关指令：</w:t>
      </w:r>
    </w:p>
    <w:p w:rsidR="00CB71E9" w:rsidRDefault="00CB71E9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5FB6996B" wp14:editId="7B288DD0">
            <wp:extent cx="5441152" cy="336071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E9" w:rsidRDefault="00CB71E9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进入全局配置模式和超级用户模式更改用户名：</w:t>
      </w:r>
    </w:p>
    <w:p w:rsidR="00CB71E9" w:rsidRDefault="00CB71E9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5DD54CA3" wp14:editId="5AE9EE97">
            <wp:extent cx="5326842" cy="3254022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E9" w:rsidRDefault="00CB71E9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开始对路由器进行一些常规配置：</w:t>
      </w:r>
    </w:p>
    <w:p w:rsidR="00CB71E9" w:rsidRDefault="000918A8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设置当日消息标题：</w:t>
      </w:r>
    </w:p>
    <w:p w:rsidR="000918A8" w:rsidRDefault="000918A8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5B730DD7" wp14:editId="67E6DC07">
            <wp:extent cx="3505504" cy="8001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A8" w:rsidRDefault="000918A8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在路由器内建立一个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地址的映射表：</w:t>
      </w:r>
    </w:p>
    <w:p w:rsidR="000918A8" w:rsidRDefault="000918A8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E93DA1A" wp14:editId="2922DDF4">
            <wp:extent cx="5227773" cy="13793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A8" w:rsidRDefault="000918A8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对路由器的各个接口进行配置：</w:t>
      </w:r>
    </w:p>
    <w:p w:rsidR="000918A8" w:rsidRDefault="000918A8" w:rsidP="00CB71E9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9A9B08F" wp14:editId="3DE72C66">
            <wp:extent cx="3756986" cy="154699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A8" w:rsidRDefault="000918A8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为</w:t>
      </w:r>
      <w:r>
        <w:rPr>
          <w:rFonts w:hint="eastAsia"/>
        </w:rPr>
        <w:t>S</w:t>
      </w:r>
      <w:r>
        <w:t xml:space="preserve">0 </w:t>
      </w:r>
      <w:r>
        <w:rPr>
          <w:rFonts w:hint="eastAsia"/>
        </w:rPr>
        <w:t>设置</w:t>
      </w:r>
      <w:r>
        <w:rPr>
          <w:rFonts w:hint="eastAsia"/>
        </w:rPr>
        <w:t>Clock</w:t>
      </w:r>
      <w:r>
        <w:t xml:space="preserve"> R</w:t>
      </w:r>
      <w:r>
        <w:rPr>
          <w:rFonts w:hint="eastAsia"/>
        </w:rPr>
        <w:t>ate</w:t>
      </w:r>
      <w:r>
        <w:rPr>
          <w:rFonts w:hint="eastAsia"/>
        </w:rPr>
        <w:t>：</w:t>
      </w:r>
    </w:p>
    <w:p w:rsidR="000918A8" w:rsidRDefault="000918A8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89F25B6" wp14:editId="3C769D18">
            <wp:extent cx="5471634" cy="3459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由拓扑图可知，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端口是</w:t>
      </w:r>
      <w:r>
        <w:t>DCE</w:t>
      </w:r>
      <w:r>
        <w:rPr>
          <w:rFonts w:hint="eastAsia"/>
        </w:rPr>
        <w:t>的</w:t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</w:t>
      </w:r>
      <w:r>
        <w:rPr>
          <w:rFonts w:hint="eastAsia"/>
        </w:rPr>
        <w:t>Clock</w:t>
      </w:r>
      <w:r>
        <w:t xml:space="preserve"> R</w:t>
      </w:r>
      <w:r>
        <w:rPr>
          <w:rFonts w:hint="eastAsia"/>
        </w:rPr>
        <w:t>ate</w:t>
      </w:r>
      <w:r>
        <w:rPr>
          <w:rFonts w:hint="eastAsia"/>
        </w:rPr>
        <w:t>：</w:t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2D7583BA" wp14:editId="104B4087">
            <wp:extent cx="3764606" cy="36579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用</w:t>
      </w:r>
      <w:r>
        <w:rPr>
          <w:rFonts w:hint="eastAsia"/>
        </w:rPr>
        <w:t>show</w:t>
      </w:r>
      <w:r>
        <w:rPr>
          <w:rFonts w:hint="eastAsia"/>
        </w:rPr>
        <w:t>命令查看串口的配置情况：</w:t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1F7393C" wp14:editId="745B837E">
            <wp:extent cx="4983912" cy="3017782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上图第一行管理员手动关闭了该端口，现在把该端口打开：</w:t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5D06AA9" wp14:editId="5798D931">
            <wp:extent cx="3688400" cy="63251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现在再次查看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，看是否有打开：</w:t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DD11A20" wp14:editId="79E3F19F">
            <wp:extent cx="5456393" cy="329212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可以看见现在接口的工作情况正常了</w:t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将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端口也打开：</w:t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38B96336" wp14:editId="3B1FF199">
            <wp:extent cx="4115157" cy="116596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4C" w:rsidRDefault="0029304C" w:rsidP="00CB71E9">
      <w:pPr>
        <w:pStyle w:val="a0"/>
        <w:spacing w:before="120" w:after="120"/>
        <w:ind w:left="840" w:firstLineChars="0" w:firstLine="0"/>
      </w:pPr>
      <w:r>
        <w:rPr>
          <w:rFonts w:hint="eastAsia"/>
        </w:rPr>
        <w:t>至此，用</w:t>
      </w:r>
      <w:r w:rsidRPr="00CB71E9">
        <w:rPr>
          <w:rFonts w:hint="eastAsia"/>
        </w:rPr>
        <w:t xml:space="preserve">Router eSIM v1.1 </w:t>
      </w:r>
      <w:r w:rsidRPr="00CB71E9">
        <w:rPr>
          <w:rFonts w:hint="eastAsia"/>
        </w:rPr>
        <w:t>模拟器来模拟路由器的配置环境</w:t>
      </w:r>
      <w:r w:rsidR="00B84CE3">
        <w:rPr>
          <w:rFonts w:hint="eastAsia"/>
        </w:rPr>
        <w:t>的实验任务完成</w:t>
      </w:r>
    </w:p>
    <w:p w:rsidR="00B84CE3" w:rsidRDefault="00B84CE3" w:rsidP="00B84CE3">
      <w:pPr>
        <w:pStyle w:val="a0"/>
        <w:numPr>
          <w:ilvl w:val="0"/>
          <w:numId w:val="10"/>
        </w:numPr>
        <w:spacing w:before="120" w:after="120"/>
        <w:ind w:firstLineChars="0"/>
      </w:pPr>
      <w:r w:rsidRPr="00CB71E9">
        <w:rPr>
          <w:rFonts w:hint="eastAsia"/>
        </w:rPr>
        <w:t>使用</w:t>
      </w:r>
      <w:r w:rsidRPr="00CB71E9">
        <w:rPr>
          <w:rFonts w:hint="eastAsia"/>
        </w:rPr>
        <w:t xml:space="preserve"> CCNA Network Visualizer 6.0 </w:t>
      </w:r>
      <w:r w:rsidRPr="00CB71E9">
        <w:rPr>
          <w:rFonts w:hint="eastAsia"/>
        </w:rPr>
        <w:t>配置静态路由、动态路由和交换机端口的</w:t>
      </w:r>
      <w:r w:rsidRPr="00CB71E9">
        <w:rPr>
          <w:rFonts w:hint="eastAsia"/>
        </w:rPr>
        <w:t xml:space="preserve"> VLAN</w:t>
      </w:r>
      <w:r w:rsidRPr="00CB71E9">
        <w:rPr>
          <w:rFonts w:hint="eastAsia"/>
        </w:rPr>
        <w:t>（虚拟局域网）</w:t>
      </w:r>
    </w:p>
    <w:p w:rsidR="00B84CE3" w:rsidRDefault="00B84CE3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配置静态路由：</w:t>
      </w:r>
    </w:p>
    <w:p w:rsidR="00B84CE3" w:rsidRDefault="00A01271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首先将实验设备在模拟器的设计界面上按拓扑图链接完成：</w:t>
      </w:r>
    </w:p>
    <w:p w:rsidR="00A01271" w:rsidRDefault="00A01271" w:rsidP="00B84CE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53845266" wp14:editId="1659E867">
            <wp:extent cx="5486400" cy="41395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71" w:rsidRDefault="00A01271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做静态路由配置之前的工作：</w:t>
      </w:r>
    </w:p>
    <w:p w:rsidR="00A01271" w:rsidRDefault="00F53885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配置路由器各个端口的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地址，并激活端口：</w:t>
      </w:r>
    </w:p>
    <w:p w:rsidR="00F53885" w:rsidRDefault="00F53885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先将</w:t>
      </w:r>
      <w:r>
        <w:rPr>
          <w:rFonts w:hint="eastAsia"/>
        </w:rPr>
        <w:t>router</w:t>
      </w:r>
      <w:r>
        <w:t>A</w:t>
      </w:r>
      <w:r>
        <w:rPr>
          <w:rFonts w:hint="eastAsia"/>
        </w:rPr>
        <w:t>配置好：</w:t>
      </w:r>
    </w:p>
    <w:p w:rsidR="00F53885" w:rsidRDefault="00F53885" w:rsidP="00B84CE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23566A0" wp14:editId="25AECC3D">
            <wp:extent cx="5486400" cy="40246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5" w:rsidRDefault="00F53885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查看配置好的路由表：</w:t>
      </w:r>
    </w:p>
    <w:p w:rsidR="00F53885" w:rsidRDefault="00D736E7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DDF7E8" wp14:editId="077C5E85">
            <wp:extent cx="5486400" cy="40246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5" w:rsidRDefault="00F53885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再用同样的方法将</w:t>
      </w:r>
      <w:r>
        <w:rPr>
          <w:rFonts w:hint="eastAsia"/>
        </w:rPr>
        <w:t>B</w:t>
      </w:r>
      <w:r>
        <w:rPr>
          <w:rFonts w:hint="eastAsia"/>
        </w:rPr>
        <w:t>配置好：</w:t>
      </w:r>
    </w:p>
    <w:p w:rsidR="00F53885" w:rsidRDefault="00D736E7" w:rsidP="00B84CE3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942C29F" wp14:editId="21313158">
            <wp:extent cx="5486400" cy="372491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70" w:rsidRDefault="000D4B70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上图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地址设置错误，应该为</w:t>
      </w:r>
      <w:r>
        <w:rPr>
          <w:rFonts w:hint="eastAsia"/>
        </w:rPr>
        <w:t>2</w:t>
      </w:r>
      <w:r>
        <w:t>01.100.11.2</w:t>
      </w:r>
      <w:r>
        <w:rPr>
          <w:rFonts w:hint="eastAsia"/>
        </w:rPr>
        <w:t>，已在后续操作中更改</w:t>
      </w:r>
    </w:p>
    <w:p w:rsidR="00F53885" w:rsidRDefault="00F53885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B</w:t>
      </w:r>
      <w:r>
        <w:rPr>
          <w:rFonts w:hint="eastAsia"/>
        </w:rPr>
        <w:t>的路由表：</w:t>
      </w:r>
    </w:p>
    <w:p w:rsidR="00F53885" w:rsidRDefault="00D736E7" w:rsidP="00B84CE3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73EBFCD" wp14:editId="3D511C93">
            <wp:extent cx="5486400" cy="372491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E7" w:rsidRDefault="00D736E7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在</w:t>
      </w:r>
      <w:r>
        <w:t>R</w:t>
      </w:r>
      <w:r>
        <w:rPr>
          <w:rFonts w:hint="eastAsia"/>
        </w:rPr>
        <w:t>outer</w:t>
      </w:r>
      <w:r>
        <w:t xml:space="preserve"> A</w:t>
      </w:r>
      <w:r>
        <w:rPr>
          <w:rFonts w:hint="eastAsia"/>
        </w:rPr>
        <w:t>上查看与</w:t>
      </w:r>
      <w:r>
        <w:rPr>
          <w:rFonts w:hint="eastAsia"/>
        </w:rPr>
        <w:t>B</w:t>
      </w:r>
      <w:r>
        <w:rPr>
          <w:rFonts w:hint="eastAsia"/>
        </w:rPr>
        <w:t>是否连通：</w:t>
      </w:r>
    </w:p>
    <w:p w:rsidR="00D736E7" w:rsidRDefault="000D4B70" w:rsidP="00B84CE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BC20C0A" wp14:editId="0E54D745">
            <wp:extent cx="4854361" cy="594412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70" w:rsidRDefault="000D4B70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不同，则需要配置静态路由</w:t>
      </w:r>
    </w:p>
    <w:p w:rsidR="00D736E7" w:rsidRDefault="00D736E7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开始配置静态路由：</w:t>
      </w:r>
    </w:p>
    <w:p w:rsidR="00D736E7" w:rsidRDefault="000D4B70" w:rsidP="00B84CE3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7D31A73" wp14:editId="28AAAA4F">
            <wp:extent cx="5486400" cy="2520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70" w:rsidRDefault="000D4B70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配置好静态路由之后发现</w:t>
      </w:r>
      <w:r w:rsidR="001E7FFC">
        <w:rPr>
          <w:rFonts w:hint="eastAsia"/>
        </w:rPr>
        <w:t>ping</w:t>
      </w:r>
      <w:r w:rsidR="001E7FFC">
        <w:rPr>
          <w:rFonts w:hint="eastAsia"/>
        </w:rPr>
        <w:t>仍然不同，经过检查指导</w:t>
      </w:r>
      <w:r w:rsidR="001E7FFC">
        <w:rPr>
          <w:rFonts w:hint="eastAsia"/>
        </w:rPr>
        <w:t>B</w:t>
      </w:r>
      <w:r w:rsidR="001E7FFC">
        <w:rPr>
          <w:rFonts w:hint="eastAsia"/>
        </w:rPr>
        <w:t>的</w:t>
      </w:r>
      <w:r w:rsidR="001E7FFC">
        <w:rPr>
          <w:rFonts w:hint="eastAsia"/>
        </w:rPr>
        <w:t>s</w:t>
      </w:r>
      <w:r w:rsidR="001E7FFC">
        <w:t>0/1</w:t>
      </w:r>
      <w:r w:rsidR="001E7FFC">
        <w:rPr>
          <w:rFonts w:hint="eastAsia"/>
        </w:rPr>
        <w:t>端口的</w:t>
      </w:r>
      <w:r w:rsidR="001E7FFC">
        <w:rPr>
          <w:rFonts w:hint="eastAsia"/>
        </w:rPr>
        <w:t>ip</w:t>
      </w:r>
      <w:r w:rsidR="001E7FFC">
        <w:rPr>
          <w:rFonts w:hint="eastAsia"/>
        </w:rPr>
        <w:t>地址配置错误，应该配置为</w:t>
      </w:r>
      <w:r w:rsidR="001E7FFC">
        <w:rPr>
          <w:rFonts w:hint="eastAsia"/>
        </w:rPr>
        <w:t>2</w:t>
      </w:r>
      <w:r w:rsidR="001E7FFC">
        <w:t xml:space="preserve">01.100.11.2 </w:t>
      </w:r>
      <w:r w:rsidR="001E7FFC">
        <w:rPr>
          <w:rFonts w:hint="eastAsia"/>
        </w:rPr>
        <w:t>更改好配置后，</w:t>
      </w:r>
      <w:r w:rsidR="001E7FFC">
        <w:rPr>
          <w:rFonts w:hint="eastAsia"/>
        </w:rPr>
        <w:t>ping</w:t>
      </w:r>
      <w:r w:rsidR="001E7FFC">
        <w:rPr>
          <w:rFonts w:hint="eastAsia"/>
        </w:rPr>
        <w:t>通：</w:t>
      </w:r>
    </w:p>
    <w:p w:rsidR="001E7FFC" w:rsidRDefault="001E7FFC" w:rsidP="00B84CE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36546E31" wp14:editId="6014314E">
            <wp:extent cx="5464013" cy="2773920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FC" w:rsidRDefault="001E7FFC" w:rsidP="00B84CE3">
      <w:pPr>
        <w:pStyle w:val="a0"/>
        <w:spacing w:before="120" w:after="120"/>
        <w:ind w:left="840" w:firstLineChars="0" w:firstLine="0"/>
      </w:pPr>
    </w:p>
    <w:p w:rsidR="001E7FFC" w:rsidRDefault="001E7FFC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配置动态路由：</w:t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首先建立如下图所示的拓扑图：</w:t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1B45F92" wp14:editId="7FC31C88">
            <wp:extent cx="5486400" cy="157543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对</w:t>
      </w:r>
      <w:r>
        <w:rPr>
          <w:rFonts w:hint="eastAsia"/>
        </w:rPr>
        <w:t>A</w:t>
      </w:r>
      <w:r>
        <w:t xml:space="preserve"> B C</w:t>
      </w:r>
      <w:r>
        <w:rPr>
          <w:rFonts w:hint="eastAsia"/>
        </w:rPr>
        <w:t>三台路由器设置的各个端口设置</w:t>
      </w:r>
      <w:r>
        <w:rPr>
          <w:rFonts w:hint="eastAsia"/>
        </w:rPr>
        <w:t>IP</w:t>
      </w:r>
      <w:r>
        <w:rPr>
          <w:rFonts w:hint="eastAsia"/>
        </w:rPr>
        <w:t>地址，具体操作与静态路由的配置相同，故这里不再截图</w:t>
      </w:r>
    </w:p>
    <w:p w:rsidR="000A595D" w:rsidRDefault="000A595D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设置好各个端口后，开始进行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配置：</w:t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对</w:t>
      </w:r>
      <w:r>
        <w:rPr>
          <w:rFonts w:hint="eastAsia"/>
        </w:rPr>
        <w:t>A</w:t>
      </w:r>
      <w:r>
        <w:rPr>
          <w:rFonts w:hint="eastAsia"/>
        </w:rPr>
        <w:t>进行配置：</w:t>
      </w:r>
    </w:p>
    <w:p w:rsidR="000A595D" w:rsidRDefault="000A595D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2A8BF6" wp14:editId="2A484532">
            <wp:extent cx="4877223" cy="1097375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对</w:t>
      </w:r>
      <w:r>
        <w:rPr>
          <w:rFonts w:hint="eastAsia"/>
        </w:rPr>
        <w:t>B</w:t>
      </w:r>
      <w:r>
        <w:rPr>
          <w:rFonts w:hint="eastAsia"/>
        </w:rPr>
        <w:t>进行配置：</w:t>
      </w:r>
    </w:p>
    <w:p w:rsidR="000A595D" w:rsidRDefault="000A595D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934723" wp14:editId="7A1CD77D">
            <wp:extent cx="4580017" cy="110499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C</w:t>
      </w:r>
      <w:r>
        <w:rPr>
          <w:rFonts w:hint="eastAsia"/>
        </w:rPr>
        <w:t>进行配置</w:t>
      </w:r>
    </w:p>
    <w:p w:rsidR="001E7FFC" w:rsidRDefault="000A595D" w:rsidP="00B84CE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3F83C514" wp14:editId="3D2C750B">
            <wp:extent cx="4732430" cy="411516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设置完成后：</w:t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A</w:t>
      </w:r>
      <w:r>
        <w:rPr>
          <w:rFonts w:hint="eastAsia"/>
        </w:rPr>
        <w:t>的路由协议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的工作情况以及路由表：</w:t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D930C99" wp14:editId="3D572F1C">
            <wp:extent cx="5486400" cy="372491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路由表：</w:t>
      </w:r>
    </w:p>
    <w:p w:rsidR="000A595D" w:rsidRDefault="000A595D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4B723CE" wp14:editId="10E57F7D">
            <wp:extent cx="5486400" cy="372491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查看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4F58963B" wp14:editId="14883BA4">
            <wp:extent cx="5486400" cy="3724910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路由表：</w:t>
      </w:r>
    </w:p>
    <w:p w:rsidR="000A595D" w:rsidRDefault="000A595D" w:rsidP="00B84CE3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64ACC3" wp14:editId="364498CC">
            <wp:extent cx="5486400" cy="372491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0A6896E" wp14:editId="0FF2E0BC">
            <wp:extent cx="5486400" cy="372491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路由表：</w:t>
      </w:r>
    </w:p>
    <w:p w:rsidR="000A595D" w:rsidRDefault="000A595D" w:rsidP="00B84CE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3A4405F" wp14:editId="7F466B11">
            <wp:extent cx="5486400" cy="372491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5D" w:rsidRDefault="000A595D" w:rsidP="000A595D">
      <w:pPr>
        <w:pStyle w:val="a0"/>
        <w:spacing w:before="120" w:after="120"/>
        <w:ind w:left="840" w:firstLineChars="0" w:firstLine="0"/>
      </w:pPr>
    </w:p>
    <w:p w:rsidR="000A595D" w:rsidRDefault="000A595D" w:rsidP="000A595D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</w:t>
      </w:r>
      <w:r w:rsidRPr="00CB71E9">
        <w:rPr>
          <w:rFonts w:hint="eastAsia"/>
        </w:rPr>
        <w:t>换机端口的</w:t>
      </w:r>
      <w:r w:rsidRPr="00CB71E9">
        <w:rPr>
          <w:rFonts w:hint="eastAsia"/>
        </w:rPr>
        <w:t xml:space="preserve"> VLAN</w:t>
      </w:r>
      <w:r w:rsidRPr="00CB71E9">
        <w:rPr>
          <w:rFonts w:hint="eastAsia"/>
        </w:rPr>
        <w:t>（虚拟局域网）</w:t>
      </w:r>
    </w:p>
    <w:p w:rsidR="008C291D" w:rsidRDefault="008C291D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在一个典型的快速以太局域网中实现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</w:p>
    <w:p w:rsidR="008C291D" w:rsidRDefault="008C291D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先构建好如下图所示的拓扑图：</w:t>
      </w:r>
    </w:p>
    <w:p w:rsidR="008C291D" w:rsidRDefault="008C291D" w:rsidP="008C291D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8658A5" wp14:editId="7C039A50">
            <wp:extent cx="5486400" cy="29768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1D" w:rsidRDefault="008C291D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首先，设置</w:t>
      </w:r>
      <w:r>
        <w:rPr>
          <w:rFonts w:hint="eastAsia"/>
        </w:rPr>
        <w:t>V</w:t>
      </w:r>
      <w:r>
        <w:t>TP</w:t>
      </w:r>
      <w:r>
        <w:rPr>
          <w:rFonts w:hint="eastAsia"/>
        </w:rPr>
        <w:t>域：</w:t>
      </w:r>
    </w:p>
    <w:p w:rsidR="008C291D" w:rsidRDefault="008C291D" w:rsidP="008C291D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3</w:t>
      </w:r>
      <w:r>
        <w:t>550</w:t>
      </w:r>
      <w:r>
        <w:rPr>
          <w:rFonts w:hint="eastAsia"/>
        </w:rPr>
        <w:t>交换机进行设置（默认为服务模式，所以不用设置</w:t>
      </w:r>
      <w:r>
        <w:rPr>
          <w:rFonts w:hint="eastAsia"/>
        </w:rPr>
        <w:t>vtp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）：</w:t>
      </w:r>
    </w:p>
    <w:p w:rsidR="008C291D" w:rsidRDefault="008C291D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3143F03D" wp14:editId="166433B2">
            <wp:extent cx="5486400" cy="3724910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1D" w:rsidRDefault="008C291D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t>950 A</w:t>
      </w:r>
      <w:r>
        <w:rPr>
          <w:rFonts w:hint="eastAsia"/>
        </w:rPr>
        <w:t>（设置为客户模式）：</w:t>
      </w:r>
    </w:p>
    <w:p w:rsidR="008C291D" w:rsidRDefault="008C291D" w:rsidP="008C291D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D1FFDD8" wp14:editId="6F5A1A90">
            <wp:extent cx="4366638" cy="252243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1D" w:rsidRDefault="008C291D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t>950 B</w:t>
      </w:r>
      <w:r>
        <w:rPr>
          <w:rFonts w:hint="eastAsia"/>
        </w:rPr>
        <w:t>（设置为客户模式）：</w:t>
      </w:r>
    </w:p>
    <w:p w:rsidR="008C291D" w:rsidRDefault="008C291D" w:rsidP="008C291D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B9F102" wp14:editId="6E5FCCBD">
            <wp:extent cx="5486400" cy="372491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1D" w:rsidRDefault="008C291D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</w:t>
      </w:r>
      <w:r>
        <w:rPr>
          <w:rFonts w:hint="eastAsia"/>
        </w:rPr>
        <w:t>Trunk</w:t>
      </w:r>
      <w:r>
        <w:rPr>
          <w:rFonts w:hint="eastAsia"/>
        </w:rPr>
        <w:t>：</w:t>
      </w:r>
    </w:p>
    <w:p w:rsidR="008C291D" w:rsidRDefault="00555155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将服务端交换机的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和</w:t>
      </w:r>
      <w:r>
        <w:rPr>
          <w:rFonts w:hint="eastAsia"/>
        </w:rPr>
        <w:t>F</w:t>
      </w:r>
      <w:r>
        <w:t>0/3</w:t>
      </w:r>
      <w:r>
        <w:rPr>
          <w:rFonts w:hint="eastAsia"/>
        </w:rPr>
        <w:t>端口配置为</w:t>
      </w:r>
      <w:r>
        <w:rPr>
          <w:rFonts w:hint="eastAsia"/>
        </w:rPr>
        <w:t>Trunk</w:t>
      </w:r>
      <w:r>
        <w:rPr>
          <w:rFonts w:hint="eastAsia"/>
        </w:rPr>
        <w:t>端口，并用</w:t>
      </w:r>
      <w:r>
        <w:rPr>
          <w:rFonts w:hint="eastAsia"/>
        </w:rPr>
        <w:t>8</w:t>
      </w:r>
      <w:r>
        <w:t>02.1</w:t>
      </w:r>
      <w:r>
        <w:rPr>
          <w:rFonts w:hint="eastAsia"/>
        </w:rPr>
        <w:t>q</w:t>
      </w:r>
      <w:r>
        <w:rPr>
          <w:rFonts w:hint="eastAsia"/>
        </w:rPr>
        <w:t>封装（选择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>p</w:t>
      </w:r>
      <w:r>
        <w:rPr>
          <w:rFonts w:hint="eastAsia"/>
        </w:rPr>
        <w:t>）：</w:t>
      </w:r>
    </w:p>
    <w:p w:rsidR="00555155" w:rsidRDefault="00555155" w:rsidP="008C291D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C3E67F7" wp14:editId="312771EE">
            <wp:extent cx="5486400" cy="3724910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5" w:rsidRDefault="00555155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（这里犯了一个错误，之前几次输入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>q</w:t>
      </w:r>
      <w:r>
        <w:rPr>
          <w:rFonts w:hint="eastAsia"/>
        </w:rPr>
        <w:t>时一直将字母</w:t>
      </w:r>
      <w:r>
        <w:rPr>
          <w:rFonts w:hint="eastAsia"/>
        </w:rPr>
        <w:t>1</w:t>
      </w:r>
      <w:r>
        <w:rPr>
          <w:rFonts w:hint="eastAsia"/>
        </w:rPr>
        <w:t>输入成了字母</w:t>
      </w:r>
      <w:r>
        <w:rPr>
          <w:rFonts w:hint="eastAsia"/>
        </w:rPr>
        <w:t>l</w:t>
      </w:r>
      <w:r>
        <w:rPr>
          <w:rFonts w:hint="eastAsia"/>
        </w:rPr>
        <w:t>，一直找不到无效的原因，直到在网上搜索了才知道错在哪里）</w:t>
      </w:r>
    </w:p>
    <w:p w:rsidR="00555155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</w:t>
      </w:r>
      <w:r>
        <w:rPr>
          <w:rFonts w:hint="eastAsia"/>
        </w:rPr>
        <w:t>f</w:t>
      </w:r>
      <w:r>
        <w:t>0/3</w:t>
      </w:r>
      <w:r>
        <w:rPr>
          <w:rFonts w:hint="eastAsia"/>
        </w:rPr>
        <w:t>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514A9366" wp14:editId="35058506">
            <wp:extent cx="5486400" cy="11525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将两台客户交换机的端口</w:t>
      </w:r>
      <w:r>
        <w:rPr>
          <w:rFonts w:hint="eastAsia"/>
        </w:rPr>
        <w:t>f</w:t>
      </w:r>
      <w:r>
        <w:t>0</w:t>
      </w:r>
      <w:r>
        <w:rPr>
          <w:rFonts w:hint="eastAsia"/>
        </w:rPr>
        <w:t>/</w:t>
      </w:r>
      <w:r>
        <w:t>11</w:t>
      </w:r>
      <w:r>
        <w:rPr>
          <w:rFonts w:hint="eastAsia"/>
        </w:rPr>
        <w:t>设置为</w:t>
      </w:r>
      <w:r>
        <w:rPr>
          <w:rFonts w:hint="eastAsia"/>
        </w:rPr>
        <w:t>trunk</w:t>
      </w:r>
      <w:r>
        <w:rPr>
          <w:rFonts w:hint="eastAsia"/>
        </w:rPr>
        <w:t>端口：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2FCD1045" wp14:editId="68F5FFC8">
            <wp:extent cx="4618120" cy="891617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06277E5" wp14:editId="1C9E56AC">
            <wp:extent cx="4389500" cy="102878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下一步就开始创建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个，一个为</w:t>
      </w:r>
      <w:r>
        <w:rPr>
          <w:rFonts w:hint="eastAsia"/>
        </w:rPr>
        <w:t>V</w:t>
      </w:r>
      <w:r>
        <w:t>LAN 10</w:t>
      </w:r>
      <w:r>
        <w:rPr>
          <w:rFonts w:hint="eastAsia"/>
        </w:rPr>
        <w:t>一个为</w:t>
      </w:r>
      <w:r>
        <w:rPr>
          <w:rFonts w:hint="eastAsia"/>
        </w:rPr>
        <w:t>V</w:t>
      </w:r>
      <w:r>
        <w:t>LAN 20</w:t>
      </w:r>
      <w:r>
        <w:rPr>
          <w:rFonts w:hint="eastAsia"/>
        </w:rPr>
        <w:t>）：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16FCD18" wp14:editId="391BC592">
            <wp:extent cx="2933954" cy="472481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创建好了之后进行验证：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9774030" wp14:editId="6EE6680C">
            <wp:extent cx="5486400" cy="415988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让两台客户机的端口</w:t>
      </w:r>
      <w:r>
        <w:rPr>
          <w:rFonts w:hint="eastAsia"/>
        </w:rPr>
        <w:t>F</w:t>
      </w:r>
      <w:r>
        <w:t>0/2</w:t>
      </w:r>
      <w:r>
        <w:rPr>
          <w:rFonts w:hint="eastAsia"/>
        </w:rPr>
        <w:t>分别加入</w:t>
      </w:r>
      <w:r>
        <w:t>VLAN 10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LAN 20</w:t>
      </w:r>
      <w:r>
        <w:rPr>
          <w:rFonts w:hint="eastAsia"/>
        </w:rPr>
        <w:t>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83282E2" wp14:editId="64D3C894">
            <wp:extent cx="3962743" cy="777307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BC2C39D" wp14:editId="69D71C73">
            <wp:extent cx="4244708" cy="1059272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配置第三层交换机：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首先在服务交换机上分别设置各</w:t>
      </w:r>
      <w:r>
        <w:t>VLAN</w:t>
      </w:r>
      <w:r>
        <w:rPr>
          <w:rFonts w:hint="eastAsia"/>
        </w:rPr>
        <w:t>的接口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C6B4D60" wp14:editId="3B8467C4">
            <wp:extent cx="4564776" cy="1394581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然后启用路由：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18DA8D6" wp14:editId="12930365">
            <wp:extent cx="2667231" cy="41913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启用路由后，配置各交换机的管理地址：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配置服务机：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2CF5F184" wp14:editId="723F14CA">
            <wp:extent cx="3924640" cy="563929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配置两客户机：</w:t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90D804A" wp14:editId="15FFA147">
            <wp:extent cx="4252328" cy="815411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ADAE727" wp14:editId="0AE28C27">
            <wp:extent cx="4412362" cy="1112616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7" w:rsidRDefault="00756817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最后配置两台主机</w:t>
      </w:r>
      <w:r>
        <w:rPr>
          <w:rFonts w:hint="eastAsia"/>
        </w:rPr>
        <w:t>Host</w:t>
      </w:r>
      <w:r>
        <w:t xml:space="preserve"> A</w:t>
      </w:r>
      <w:r>
        <w:rPr>
          <w:rFonts w:hint="eastAsia"/>
        </w:rPr>
        <w:t>和</w:t>
      </w:r>
      <w:r>
        <w:rPr>
          <w:rFonts w:hint="eastAsia"/>
        </w:rPr>
        <w:t>Host</w:t>
      </w:r>
      <w:r>
        <w:t xml:space="preserve"> B</w:t>
      </w:r>
      <w:r>
        <w:rPr>
          <w:rFonts w:hint="eastAsia"/>
        </w:rPr>
        <w:t>，并进行检测：</w:t>
      </w:r>
    </w:p>
    <w:p w:rsidR="00756817" w:rsidRDefault="009E5169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3027647F" wp14:editId="72473C0B">
            <wp:extent cx="3048264" cy="25910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DE" w:rsidRDefault="009E5169" w:rsidP="008C291D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D75F05" wp14:editId="2E650162">
            <wp:extent cx="2834886" cy="2697714"/>
            <wp:effectExtent l="0" t="0" r="381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48" w:rsidRDefault="00580748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在服务机上分别</w:t>
      </w:r>
      <w:r>
        <w:rPr>
          <w:rFonts w:hint="eastAsia"/>
        </w:rPr>
        <w:t>ping</w:t>
      </w:r>
      <w:r>
        <w:rPr>
          <w:rFonts w:hint="eastAsia"/>
        </w:rPr>
        <w:t>两台客户机：</w:t>
      </w:r>
    </w:p>
    <w:p w:rsidR="00580748" w:rsidRDefault="00580748" w:rsidP="008C291D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3F2D9C6" wp14:editId="46998494">
            <wp:extent cx="5060118" cy="1950889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48" w:rsidRPr="00756817" w:rsidRDefault="00580748" w:rsidP="008C291D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由上图可知已经连通</w:t>
      </w:r>
    </w:p>
    <w:p w:rsidR="00756817" w:rsidRDefault="009E5169" w:rsidP="008C291D">
      <w:pPr>
        <w:pStyle w:val="a0"/>
        <w:spacing w:before="120" w:after="120"/>
        <w:ind w:left="840" w:firstLineChars="0" w:firstLine="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9E5169" w:rsidRDefault="009E5169" w:rsidP="008C291D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A800127" wp14:editId="6BB8F168">
            <wp:extent cx="5486400" cy="3724910"/>
            <wp:effectExtent l="0" t="0" r="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69" w:rsidRDefault="009E5169" w:rsidP="008C291D">
      <w:pPr>
        <w:pStyle w:val="a0"/>
        <w:spacing w:before="120" w:after="120"/>
        <w:ind w:left="840" w:firstLineChars="0" w:firstLine="0"/>
      </w:pPr>
      <w:r>
        <w:t>L</w:t>
      </w:r>
      <w:r>
        <w:rPr>
          <w:rFonts w:hint="eastAsia"/>
        </w:rPr>
        <w:t>ost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，表示成功</w:t>
      </w:r>
    </w:p>
    <w:p w:rsidR="00CC09B5" w:rsidRDefault="00CC09B5" w:rsidP="008C291D">
      <w:pPr>
        <w:pStyle w:val="a0"/>
        <w:spacing w:before="120" w:after="120"/>
        <w:ind w:left="840" w:firstLineChars="0" w:firstLine="0"/>
      </w:pPr>
    </w:p>
    <w:p w:rsidR="00CC09B5" w:rsidRDefault="00CC09B5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实例二：</w:t>
      </w:r>
    </w:p>
    <w:p w:rsidR="00CC09B5" w:rsidRDefault="00CC09B5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实现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跨越多个交换机及不同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之间的通信：</w:t>
      </w:r>
    </w:p>
    <w:p w:rsidR="00CC09B5" w:rsidRDefault="00CC09B5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实例二与实例一有很多相似之处，描述会相对简略一点，只配上必要的截图</w:t>
      </w:r>
    </w:p>
    <w:p w:rsidR="00CC09B5" w:rsidRDefault="00CC09B5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首先构建拓扑图：</w:t>
      </w:r>
    </w:p>
    <w:p w:rsidR="00CC09B5" w:rsidRDefault="00480C1E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4B62D49" wp14:editId="6CCC66FE">
            <wp:extent cx="5486400" cy="3041650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B5" w:rsidRDefault="00CC09B5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</w:t>
      </w:r>
      <w:r>
        <w:rPr>
          <w:rFonts w:hint="eastAsia"/>
        </w:rPr>
        <w:t>V</w:t>
      </w:r>
      <w:r>
        <w:t>TP</w:t>
      </w:r>
      <w:r>
        <w:rPr>
          <w:rFonts w:hint="eastAsia"/>
        </w:rPr>
        <w:t>：</w:t>
      </w:r>
    </w:p>
    <w:p w:rsidR="00CC09B5" w:rsidRDefault="00CC09B5" w:rsidP="00CC09B5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DB203C2" wp14:editId="6A5DD429">
            <wp:extent cx="5486400" cy="4526915"/>
            <wp:effectExtent l="0" t="0" r="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启动</w:t>
      </w:r>
      <w:r>
        <w:rPr>
          <w:rFonts w:hint="eastAsia"/>
        </w:rPr>
        <w:t>Trunk</w:t>
      </w:r>
      <w:r>
        <w:rPr>
          <w:rFonts w:hint="eastAsia"/>
        </w:rPr>
        <w:t>：</w:t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FBA68FD" wp14:editId="61C25DBA">
            <wp:extent cx="4778154" cy="1310754"/>
            <wp:effectExtent l="0" t="0" r="381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C7CD7CD" wp14:editId="60398BAF">
            <wp:extent cx="4176122" cy="118882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创建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1598014" wp14:editId="6670B7F0">
            <wp:extent cx="2400508" cy="1501270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分配端口到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分配</w:t>
      </w:r>
      <w:r>
        <w:t>A</w:t>
      </w:r>
      <w:r>
        <w:rPr>
          <w:rFonts w:hint="eastAsia"/>
        </w:rPr>
        <w:t>的端口：</w:t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5B9DD44" wp14:editId="060B3023">
            <wp:extent cx="4526672" cy="1767993"/>
            <wp:effectExtent l="0" t="0" r="762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vlan</w:t>
      </w:r>
      <w:r>
        <w:rPr>
          <w:rFonts w:hint="eastAsia"/>
        </w:rPr>
        <w:t>验证：</w:t>
      </w:r>
    </w:p>
    <w:p w:rsidR="00216672" w:rsidRDefault="005602B6" w:rsidP="00CC09B5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EA9E55F" wp14:editId="16F0493D">
            <wp:extent cx="5486400" cy="267081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配置交换机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216672" w:rsidRDefault="00216672" w:rsidP="00CC09B5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设置为客户模式：</w:t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4EF27002" wp14:editId="082E7497">
            <wp:extent cx="4252328" cy="1196444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72" w:rsidRDefault="00216672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分配端口并验证：</w:t>
      </w:r>
    </w:p>
    <w:p w:rsidR="00216672" w:rsidRDefault="00480C1E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C870E67" wp14:editId="37EBC09C">
            <wp:extent cx="4473328" cy="2339543"/>
            <wp:effectExtent l="0" t="0" r="381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C8F7CFD" wp14:editId="7223833A">
            <wp:extent cx="5296359" cy="2796782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之间的路由：</w:t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这里与实例一不同，这里是由路由器来实现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之间的通信</w:t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所以对该路由器进行配置：</w:t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16F3D6B" wp14:editId="44C6B854">
            <wp:extent cx="5357324" cy="3254022"/>
            <wp:effectExtent l="0" t="0" r="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BA" w:rsidRDefault="00EB09BA" w:rsidP="00CC09B5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这里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接口的</w:t>
      </w:r>
      <w:r>
        <w:rPr>
          <w:rFonts w:hint="eastAsia"/>
        </w:rPr>
        <w:t>ip</w:t>
      </w:r>
      <w:r>
        <w:rPr>
          <w:rFonts w:hint="eastAsia"/>
        </w:rPr>
        <w:t>地址写成了</w:t>
      </w:r>
      <w:r>
        <w:rPr>
          <w:rFonts w:hint="eastAsia"/>
        </w:rPr>
        <w:t>1</w:t>
      </w:r>
      <w:r>
        <w:t xml:space="preserve">72.16.20.1 </w:t>
      </w:r>
      <w:r>
        <w:rPr>
          <w:rFonts w:hint="eastAsia"/>
        </w:rPr>
        <w:t>导致后面</w:t>
      </w:r>
      <w:r>
        <w:rPr>
          <w:rFonts w:hint="eastAsia"/>
        </w:rPr>
        <w:t>ping</w:t>
      </w:r>
      <w:r>
        <w:t xml:space="preserve"> VLAN 3</w:t>
      </w:r>
      <w:r>
        <w:rPr>
          <w:rFonts w:hint="eastAsia"/>
        </w:rPr>
        <w:t>时一直不成功，后面已经更改为</w:t>
      </w:r>
      <w:r>
        <w:rPr>
          <w:rFonts w:hint="eastAsia"/>
        </w:rPr>
        <w:t>1</w:t>
      </w:r>
      <w:r>
        <w:t>72.16.30.1</w:t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配置四台主机：</w:t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1F3BA23" wp14:editId="25A91DBE">
            <wp:extent cx="2720576" cy="2385267"/>
            <wp:effectExtent l="0" t="0" r="381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1E" w:rsidRDefault="00EB09BA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576C2AD0" wp14:editId="6E8E4625">
            <wp:extent cx="2720576" cy="2385267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CEB2961" wp14:editId="048DDFA7">
            <wp:extent cx="2545301" cy="2385267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1E" w:rsidRDefault="00EB09BA" w:rsidP="00CC09B5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1F6364C" wp14:editId="17A96B21">
            <wp:extent cx="2720576" cy="2385267"/>
            <wp:effectExtent l="0" t="0" r="381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检验连通性：</w:t>
      </w:r>
    </w:p>
    <w:p w:rsidR="00CB5C2E" w:rsidRDefault="00CB5C2E" w:rsidP="00CC09B5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在属于</w:t>
      </w:r>
      <w:r>
        <w:rPr>
          <w:rFonts w:hint="eastAsia"/>
        </w:rPr>
        <w:t>V</w:t>
      </w:r>
      <w:r>
        <w:t>LAN 2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>172.16.20.1</w:t>
      </w:r>
    </w:p>
    <w:p w:rsidR="00CB5C2E" w:rsidRDefault="00CB5C2E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BF0570E" wp14:editId="3D5138C5">
            <wp:extent cx="5486400" cy="3724910"/>
            <wp:effectExtent l="0" t="0" r="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2E" w:rsidRDefault="00CB5C2E" w:rsidP="00CC09B5">
      <w:pPr>
        <w:pStyle w:val="a0"/>
        <w:spacing w:before="120" w:after="120"/>
        <w:ind w:left="840" w:firstLineChars="0" w:firstLine="0"/>
      </w:pPr>
      <w:r>
        <w:rPr>
          <w:rFonts w:hint="eastAsia"/>
        </w:rPr>
        <w:t>在属于</w:t>
      </w:r>
      <w:r>
        <w:rPr>
          <w:rFonts w:hint="eastAsia"/>
        </w:rPr>
        <w:t>V</w:t>
      </w:r>
      <w:r>
        <w:t>ALN 3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 xml:space="preserve"> C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>172.16</w:t>
      </w:r>
      <w:r>
        <w:rPr>
          <w:rFonts w:hint="eastAsia"/>
        </w:rPr>
        <w:t>.</w:t>
      </w:r>
      <w:r>
        <w:t>30.1</w:t>
      </w:r>
      <w:r>
        <w:rPr>
          <w:rFonts w:hint="eastAsia"/>
        </w:rPr>
        <w:t>：</w:t>
      </w:r>
    </w:p>
    <w:p w:rsidR="00CB5C2E" w:rsidRDefault="00EB09BA" w:rsidP="00CC09B5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8E19EE1" wp14:editId="0DF29A45">
            <wp:extent cx="5486400" cy="3724910"/>
            <wp:effectExtent l="0" t="0" r="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BA" w:rsidRDefault="00EB09BA" w:rsidP="00CC09B5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>P</w:t>
      </w:r>
      <w:r>
        <w:t>ING B</w:t>
      </w:r>
      <w:r>
        <w:rPr>
          <w:rFonts w:hint="eastAsia"/>
        </w:rPr>
        <w:t>：</w:t>
      </w:r>
    </w:p>
    <w:p w:rsidR="00480C1E" w:rsidRDefault="00480C1E" w:rsidP="00CC09B5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2AD2DF4" wp14:editId="3DEB2ADB">
            <wp:extent cx="5486400" cy="3724910"/>
            <wp:effectExtent l="0" t="0" r="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BA" w:rsidRPr="00555155" w:rsidRDefault="00EB09BA" w:rsidP="00CC09B5">
      <w:pPr>
        <w:pStyle w:val="a0"/>
        <w:spacing w:before="120" w:after="120"/>
        <w:ind w:left="840" w:firstLineChars="0" w:firstLine="0"/>
        <w:rPr>
          <w:rFonts w:hint="eastAsia"/>
        </w:rPr>
      </w:pPr>
      <w:r>
        <w:rPr>
          <w:rFonts w:hint="eastAsia"/>
        </w:rPr>
        <w:lastRenderedPageBreak/>
        <w:t>上面三个</w:t>
      </w:r>
      <w:r>
        <w:rPr>
          <w:rFonts w:hint="eastAsia"/>
        </w:rPr>
        <w:t>ping</w:t>
      </w:r>
      <w:r>
        <w:rPr>
          <w:rFonts w:hint="eastAsia"/>
        </w:rPr>
        <w:t>的丢失都为零（</w:t>
      </w:r>
      <w:r>
        <w:rPr>
          <w:rFonts w:hint="eastAsia"/>
        </w:rPr>
        <w:t>lost=</w:t>
      </w:r>
      <w:r>
        <w:t>0</w:t>
      </w:r>
      <w:r>
        <w:rPr>
          <w:rFonts w:hint="eastAsia"/>
        </w:rPr>
        <w:t>），表明连接成功</w:t>
      </w:r>
    </w:p>
    <w:p w:rsidR="00CC09B5" w:rsidRPr="0029304C" w:rsidRDefault="00CC09B5" w:rsidP="00CC09B5">
      <w:pPr>
        <w:spacing w:before="120" w:after="120"/>
        <w:rPr>
          <w:rFonts w:hint="eastAsia"/>
        </w:rPr>
      </w:pPr>
    </w:p>
    <w:permEnd w:id="1329144021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D4081B" w:rsidRDefault="009E5169" w:rsidP="00E969B5">
      <w:pPr>
        <w:spacing w:before="120" w:after="120"/>
        <w:rPr>
          <w:rFonts w:ascii="Times New Roman" w:eastAsia="楷体" w:hAnsi="Times New Roman"/>
          <w:bCs/>
        </w:rPr>
      </w:pPr>
      <w:permStart w:id="1200296178" w:edGrp="everyone"/>
      <w:r>
        <w:rPr>
          <w:rFonts w:ascii="Times New Roman" w:eastAsia="楷体" w:hAnsi="Times New Roman" w:hint="eastAsia"/>
          <w:bCs/>
        </w:rPr>
        <w:t>本次实验理所当然的收获是知道了路由器的配置方法：进入到各个端口，设置其对应的</w:t>
      </w:r>
      <w:r>
        <w:rPr>
          <w:rFonts w:ascii="Times New Roman" w:eastAsia="楷体" w:hAnsi="Times New Roman"/>
          <w:bCs/>
        </w:rPr>
        <w:t>IP</w:t>
      </w:r>
      <w:r>
        <w:rPr>
          <w:rFonts w:ascii="Times New Roman" w:eastAsia="楷体" w:hAnsi="Times New Roman" w:hint="eastAsia"/>
          <w:bCs/>
        </w:rPr>
        <w:t>地址，如果为</w:t>
      </w:r>
      <w:r>
        <w:rPr>
          <w:rFonts w:ascii="Times New Roman" w:eastAsia="楷体" w:hAnsi="Times New Roman" w:hint="eastAsia"/>
          <w:bCs/>
        </w:rPr>
        <w:t>D</w:t>
      </w:r>
      <w:r>
        <w:rPr>
          <w:rFonts w:ascii="Times New Roman" w:eastAsia="楷体" w:hAnsi="Times New Roman"/>
          <w:bCs/>
        </w:rPr>
        <w:t>CE</w:t>
      </w:r>
      <w:r>
        <w:rPr>
          <w:rFonts w:ascii="Times New Roman" w:eastAsia="楷体" w:hAnsi="Times New Roman" w:hint="eastAsia"/>
          <w:bCs/>
        </w:rPr>
        <w:t>还应该设置它的</w:t>
      </w:r>
      <w:r>
        <w:rPr>
          <w:rFonts w:ascii="Times New Roman" w:eastAsia="楷体" w:hAnsi="Times New Roman" w:hint="eastAsia"/>
          <w:bCs/>
        </w:rPr>
        <w:t>clock</w:t>
      </w:r>
      <w:r>
        <w:rPr>
          <w:rFonts w:ascii="Times New Roman" w:eastAsia="楷体" w:hAnsi="Times New Roman"/>
          <w:bCs/>
        </w:rPr>
        <w:t xml:space="preserve"> </w:t>
      </w:r>
      <w:r>
        <w:rPr>
          <w:rFonts w:ascii="Times New Roman" w:eastAsia="楷体" w:hAnsi="Times New Roman" w:hint="eastAsia"/>
          <w:bCs/>
        </w:rPr>
        <w:t>rate</w:t>
      </w:r>
    </w:p>
    <w:p w:rsidR="009E5169" w:rsidRDefault="009E5169" w:rsidP="00E969B5">
      <w:pPr>
        <w:spacing w:before="120" w:after="120"/>
        <w:rPr>
          <w:rFonts w:ascii="Times New Roman" w:eastAsia="楷体" w:hAnsi="Times New Roman"/>
          <w:bCs/>
        </w:rPr>
      </w:pPr>
      <w:r>
        <w:rPr>
          <w:rFonts w:ascii="Times New Roman" w:eastAsia="楷体" w:hAnsi="Times New Roman" w:hint="eastAsia"/>
          <w:bCs/>
        </w:rPr>
        <w:t>在配置路由器的过程中，需要对端口和拓扑图有一定的理解，所以经过这次实验，对拓扑图更加熟悉了，之前学习的时候，也只是知道有拓扑图这样一个东西，但是具体实际使用，并不是很明确。同时，经过本次实验，我知道路由器有两种端口，一种只能用于连接路由器，而另一种则能连接主机和交换机，也是之前学习的时候寄出不好，导致刚开始连接拓扑图的时候怎么都连接不上，闹了笑话</w:t>
      </w:r>
    </w:p>
    <w:p w:rsidR="009E5169" w:rsidRDefault="009E5169" w:rsidP="00E969B5">
      <w:pPr>
        <w:spacing w:before="120" w:after="120"/>
        <w:rPr>
          <w:rFonts w:ascii="Times New Roman" w:eastAsia="楷体" w:hAnsi="Times New Roman"/>
          <w:bCs/>
        </w:rPr>
      </w:pPr>
      <w:r>
        <w:rPr>
          <w:rFonts w:ascii="Times New Roman" w:eastAsia="楷体" w:hAnsi="Times New Roman" w:hint="eastAsia"/>
          <w:bCs/>
        </w:rPr>
        <w:t>在配置静态路由和动态路由的过程中，对路由表有了更深的理解，之前学习之后，让我画路由表我感觉很迷茫，若是现在，对目的</w:t>
      </w:r>
      <w:r>
        <w:rPr>
          <w:rFonts w:ascii="Times New Roman" w:eastAsia="楷体" w:hAnsi="Times New Roman"/>
          <w:bCs/>
        </w:rPr>
        <w:t>IP</w:t>
      </w:r>
      <w:r>
        <w:rPr>
          <w:rFonts w:ascii="Times New Roman" w:eastAsia="楷体" w:hAnsi="Times New Roman" w:hint="eastAsia"/>
          <w:bCs/>
        </w:rPr>
        <w:t>和下一站已经拓扑图有了更深的理解后，再来画路由表应该更加简单</w:t>
      </w:r>
      <w:r w:rsidR="00147223">
        <w:rPr>
          <w:rFonts w:ascii="Times New Roman" w:eastAsia="楷体" w:hAnsi="Times New Roman" w:hint="eastAsia"/>
          <w:bCs/>
        </w:rPr>
        <w:t>。不过虽说是跟着实验手册把整个配置流程走了一遍，但有些地方还是没有自己的理解，如果后期不去回忆加固，还是会遗忘很多，所以还需要后期的学习</w:t>
      </w:r>
    </w:p>
    <w:p w:rsidR="009E5169" w:rsidRDefault="009E5169" w:rsidP="00E969B5">
      <w:pPr>
        <w:spacing w:before="120" w:after="120"/>
        <w:rPr>
          <w:rFonts w:ascii="Times New Roman" w:eastAsia="楷体" w:hAnsi="Times New Roman"/>
          <w:bCs/>
        </w:rPr>
      </w:pPr>
      <w:r>
        <w:rPr>
          <w:rFonts w:ascii="Times New Roman" w:eastAsia="楷体" w:hAnsi="Times New Roman" w:hint="eastAsia"/>
          <w:bCs/>
        </w:rPr>
        <w:t>配置</w:t>
      </w:r>
      <w:r>
        <w:rPr>
          <w:rFonts w:ascii="Times New Roman" w:eastAsia="楷体" w:hAnsi="Times New Roman" w:hint="eastAsia"/>
          <w:bCs/>
        </w:rPr>
        <w:t>V</w:t>
      </w:r>
      <w:r>
        <w:rPr>
          <w:rFonts w:ascii="Times New Roman" w:eastAsia="楷体" w:hAnsi="Times New Roman"/>
          <w:bCs/>
        </w:rPr>
        <w:t>LAN</w:t>
      </w:r>
      <w:r>
        <w:rPr>
          <w:rFonts w:ascii="Times New Roman" w:eastAsia="楷体" w:hAnsi="Times New Roman" w:hint="eastAsia"/>
          <w:bCs/>
        </w:rPr>
        <w:t>时</w:t>
      </w:r>
      <w:r w:rsidR="00147223">
        <w:rPr>
          <w:rFonts w:ascii="Times New Roman" w:eastAsia="楷体" w:hAnsi="Times New Roman" w:hint="eastAsia"/>
          <w:bCs/>
        </w:rPr>
        <w:t>，有了之前配置静态路由和动态路由的基础，感觉没有一开始看实验手册那么迷茫了，整个流程除了一些细节上的错误，大致上还行</w:t>
      </w:r>
    </w:p>
    <w:p w:rsidR="00147223" w:rsidRDefault="00147223" w:rsidP="00E969B5">
      <w:pPr>
        <w:spacing w:before="120" w:after="120"/>
        <w:rPr>
          <w:rFonts w:ascii="Times New Roman" w:eastAsia="楷体" w:hAnsi="Times New Roman"/>
          <w:bCs/>
        </w:rPr>
      </w:pPr>
      <w:r>
        <w:rPr>
          <w:rFonts w:ascii="Times New Roman" w:eastAsia="楷体" w:hAnsi="Times New Roman" w:hint="eastAsia"/>
          <w:bCs/>
        </w:rPr>
        <w:t>总的来说，经过本次实验，对路由器的配置有了一个大致的了解，</w:t>
      </w:r>
      <w:r w:rsidR="00216672">
        <w:rPr>
          <w:rFonts w:ascii="Times New Roman" w:eastAsia="楷体" w:hAnsi="Times New Roman" w:hint="eastAsia"/>
          <w:bCs/>
        </w:rPr>
        <w:t>但对于其中的原理，例如</w:t>
      </w:r>
      <w:r w:rsidR="00216672">
        <w:rPr>
          <w:rFonts w:ascii="Times New Roman" w:eastAsia="楷体" w:hAnsi="Times New Roman" w:hint="eastAsia"/>
          <w:bCs/>
        </w:rPr>
        <w:t>V</w:t>
      </w:r>
      <w:r w:rsidR="00216672">
        <w:rPr>
          <w:rFonts w:ascii="Times New Roman" w:eastAsia="楷体" w:hAnsi="Times New Roman"/>
          <w:bCs/>
        </w:rPr>
        <w:t>LAN</w:t>
      </w:r>
      <w:r w:rsidR="00216672">
        <w:rPr>
          <w:rFonts w:ascii="Times New Roman" w:eastAsia="楷体" w:hAnsi="Times New Roman" w:hint="eastAsia"/>
          <w:bCs/>
        </w:rPr>
        <w:t>的配置，理解都还是在很浅的层次，后面还需要不断学习理解。</w:t>
      </w:r>
      <w:r>
        <w:rPr>
          <w:rFonts w:ascii="Times New Roman" w:eastAsia="楷体" w:hAnsi="Times New Roman" w:hint="eastAsia"/>
          <w:bCs/>
        </w:rPr>
        <w:t>还有就是因为在配置过程中用到了</w:t>
      </w:r>
      <w:r>
        <w:rPr>
          <w:rFonts w:ascii="Times New Roman" w:eastAsia="楷体" w:hAnsi="Times New Roman" w:hint="eastAsia"/>
          <w:bCs/>
        </w:rPr>
        <w:t>ping</w:t>
      </w:r>
      <w:r>
        <w:rPr>
          <w:rFonts w:ascii="Times New Roman" w:eastAsia="楷体" w:hAnsi="Times New Roman" w:hint="eastAsia"/>
          <w:bCs/>
        </w:rPr>
        <w:t>来检测是否连通，所以对</w:t>
      </w:r>
      <w:r>
        <w:rPr>
          <w:rFonts w:ascii="Times New Roman" w:eastAsia="楷体" w:hAnsi="Times New Roman" w:hint="eastAsia"/>
          <w:bCs/>
        </w:rPr>
        <w:t>ping</w:t>
      </w:r>
      <w:r>
        <w:rPr>
          <w:rFonts w:ascii="Times New Roman" w:eastAsia="楷体" w:hAnsi="Times New Roman" w:hint="eastAsia"/>
          <w:bCs/>
        </w:rPr>
        <w:t>的理解加深了，在之前的课程中虽然学习了</w:t>
      </w:r>
      <w:r>
        <w:rPr>
          <w:rFonts w:ascii="Times New Roman" w:eastAsia="楷体" w:hAnsi="Times New Roman" w:hint="eastAsia"/>
          <w:bCs/>
        </w:rPr>
        <w:t>ping</w:t>
      </w:r>
      <w:r>
        <w:rPr>
          <w:rFonts w:ascii="Times New Roman" w:eastAsia="楷体" w:hAnsi="Times New Roman" w:hint="eastAsia"/>
          <w:bCs/>
        </w:rPr>
        <w:t>的原理，但说实话对它具体的作用并不清楚，这次实验之后，至少知道了它可以用来检测是否连通成功，以及如果不连通，可以通过它来检测是哪里出了问题。</w:t>
      </w:r>
    </w:p>
    <w:p w:rsidR="00147223" w:rsidRDefault="00147223" w:rsidP="00E969B5">
      <w:pPr>
        <w:spacing w:before="120" w:after="120"/>
        <w:rPr>
          <w:rFonts w:ascii="Times New Roman" w:eastAsia="楷体" w:hAnsi="Times New Roman" w:hint="eastAsia"/>
          <w:bCs/>
        </w:rPr>
      </w:pPr>
    </w:p>
    <w:permEnd w:id="1200296178"/>
    <w:p w:rsidR="009E5169" w:rsidRPr="009E5169" w:rsidRDefault="009E5169" w:rsidP="00E969B5">
      <w:pPr>
        <w:spacing w:before="120" w:after="120"/>
        <w:rPr>
          <w:rFonts w:ascii="Times New Roman" w:eastAsia="楷体" w:hAnsi="Times New Roman" w:hint="eastAsia"/>
          <w:bCs/>
        </w:rPr>
      </w:pPr>
    </w:p>
    <w:sectPr w:rsidR="009E5169" w:rsidRPr="009E5169" w:rsidSect="00020260">
      <w:headerReference w:type="default" r:id="rId78"/>
      <w:footerReference w:type="default" r:id="rId79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68A5" w:rsidRDefault="007568A5" w:rsidP="007463A1">
      <w:r>
        <w:separator/>
      </w:r>
    </w:p>
  </w:endnote>
  <w:endnote w:type="continuationSeparator" w:id="0">
    <w:p w:rsidR="007568A5" w:rsidRDefault="007568A5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5169" w:rsidRPr="00020260" w:rsidRDefault="009E5169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="009E0F73" w:rsidRPr="009E0F73">
      <w:rPr>
        <w:noProof/>
        <w:lang w:val="zh-CN"/>
      </w:rPr>
      <w:t>9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68A5" w:rsidRDefault="007568A5" w:rsidP="007463A1">
      <w:r>
        <w:separator/>
      </w:r>
    </w:p>
  </w:footnote>
  <w:footnote w:type="continuationSeparator" w:id="0">
    <w:p w:rsidR="007568A5" w:rsidRDefault="007568A5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5169" w:rsidRDefault="009E5169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F4CE6"/>
    <w:multiLevelType w:val="hybridMultilevel"/>
    <w:tmpl w:val="F280A332"/>
    <w:lvl w:ilvl="0" w:tplc="DE04E9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6ED2899"/>
    <w:multiLevelType w:val="hybridMultilevel"/>
    <w:tmpl w:val="05AE344C"/>
    <w:lvl w:ilvl="0" w:tplc="A8C653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1E9"/>
    <w:rsid w:val="00020260"/>
    <w:rsid w:val="000918A8"/>
    <w:rsid w:val="00097805"/>
    <w:rsid w:val="000A595D"/>
    <w:rsid w:val="000D4B70"/>
    <w:rsid w:val="0011621D"/>
    <w:rsid w:val="00147223"/>
    <w:rsid w:val="001A5A3B"/>
    <w:rsid w:val="001E7FFC"/>
    <w:rsid w:val="00210497"/>
    <w:rsid w:val="002122E7"/>
    <w:rsid w:val="00216672"/>
    <w:rsid w:val="00241013"/>
    <w:rsid w:val="0029304C"/>
    <w:rsid w:val="002D1C8E"/>
    <w:rsid w:val="00361E53"/>
    <w:rsid w:val="003D6017"/>
    <w:rsid w:val="00454347"/>
    <w:rsid w:val="00480C1E"/>
    <w:rsid w:val="00491B9C"/>
    <w:rsid w:val="004F7E27"/>
    <w:rsid w:val="00542597"/>
    <w:rsid w:val="00555155"/>
    <w:rsid w:val="005602B6"/>
    <w:rsid w:val="00580748"/>
    <w:rsid w:val="00716C93"/>
    <w:rsid w:val="007463A1"/>
    <w:rsid w:val="00756817"/>
    <w:rsid w:val="007568A5"/>
    <w:rsid w:val="00797DEC"/>
    <w:rsid w:val="007F4E05"/>
    <w:rsid w:val="008108AF"/>
    <w:rsid w:val="0083457B"/>
    <w:rsid w:val="00871A48"/>
    <w:rsid w:val="00892695"/>
    <w:rsid w:val="008C291D"/>
    <w:rsid w:val="008D2039"/>
    <w:rsid w:val="0097038D"/>
    <w:rsid w:val="009E0F73"/>
    <w:rsid w:val="009E2174"/>
    <w:rsid w:val="009E5169"/>
    <w:rsid w:val="00A01271"/>
    <w:rsid w:val="00AC1E74"/>
    <w:rsid w:val="00B377AF"/>
    <w:rsid w:val="00B84CE3"/>
    <w:rsid w:val="00C049ED"/>
    <w:rsid w:val="00C07A96"/>
    <w:rsid w:val="00C12E5A"/>
    <w:rsid w:val="00CB5C2E"/>
    <w:rsid w:val="00CB6AD7"/>
    <w:rsid w:val="00CB71E9"/>
    <w:rsid w:val="00CC09B5"/>
    <w:rsid w:val="00D328C3"/>
    <w:rsid w:val="00D4081B"/>
    <w:rsid w:val="00D41FB8"/>
    <w:rsid w:val="00D44FE3"/>
    <w:rsid w:val="00D452BA"/>
    <w:rsid w:val="00D5691D"/>
    <w:rsid w:val="00D736E7"/>
    <w:rsid w:val="00DC75FE"/>
    <w:rsid w:val="00E824DE"/>
    <w:rsid w:val="00E969B5"/>
    <w:rsid w:val="00EB09BA"/>
    <w:rsid w:val="00F53885"/>
    <w:rsid w:val="00F8493E"/>
    <w:rsid w:val="00F8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485A"/>
  <w15:chartTrackingRefBased/>
  <w15:docId w15:val="{742BC4FD-30D0-4A7E-8E8A-1BF06D775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出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Desktop\&#22823;&#20108;&#19979;\&#35745;&#32593;\&#23454;&#39564;\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2AA2E-1D33-4FA6-A8CC-0F424A762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470</TotalTime>
  <Pages>32</Pages>
  <Words>436</Words>
  <Characters>2486</Characters>
  <Application>Microsoft Office Word</Application>
  <DocSecurity>8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李 成洋</cp:lastModifiedBy>
  <cp:revision>4</cp:revision>
  <cp:lastPrinted>2020-04-08T14:35:00Z</cp:lastPrinted>
  <dcterms:created xsi:type="dcterms:W3CDTF">2020-04-08T06:46:00Z</dcterms:created>
  <dcterms:modified xsi:type="dcterms:W3CDTF">2020-04-08T14:36:00Z</dcterms:modified>
</cp:coreProperties>
</file>